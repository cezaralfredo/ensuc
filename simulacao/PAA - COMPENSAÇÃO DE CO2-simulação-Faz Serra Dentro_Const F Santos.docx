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7E9" w:rsidRDefault="00C076E0" w:rsidP="00D70D02">
      <w:pPr>
        <w:rPr>
          <w:lang w:val="pt-BR"/>
        </w:rPr>
      </w:pPr>
      <w:r w:rsidRPr="004F0028">
        <w:rPr>
          <w:noProof/>
          <w:lang w:val="pt-BR" w:eastAsia="pt-BR"/>
        </w:rPr>
        <mc:AlternateContent>
          <mc:Choice Requires="wps">
            <w:drawing>
              <wp:inline distT="0" distB="0" distL="0" distR="0" wp14:anchorId="7934AA2B" wp14:editId="74712030">
                <wp:extent cx="5974080" cy="1729740"/>
                <wp:effectExtent l="0" t="0" r="0" b="3810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663C3" w:rsidRDefault="008663C3" w:rsidP="00C076E0">
                            <w:pPr>
                              <w:pStyle w:val="Ttulo"/>
                              <w:rPr>
                                <w:sz w:val="36"/>
                                <w:szCs w:val="36"/>
                                <w:u w:val="single"/>
                                <w:lang w:val="pt-BR" w:bidi="pt-BR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  <w:lang w:val="pt-BR" w:bidi="pt-BR"/>
                              </w:rPr>
                              <w:t xml:space="preserve">MERCADO DE COMPENSAÇÃO DE CARBONO </w:t>
                            </w:r>
                            <w:r w:rsidRPr="008663C3">
                              <w:rPr>
                                <w:sz w:val="36"/>
                                <w:szCs w:val="36"/>
                                <w:u w:val="single"/>
                                <w:lang w:val="pt-BR" w:bidi="pt-BR"/>
                              </w:rPr>
                              <w:t>(</w:t>
                            </w:r>
                            <w:r w:rsidRPr="008663C3">
                              <w:rPr>
                                <w:rFonts w:cstheme="majorHAnsi"/>
                                <w:sz w:val="36"/>
                                <w:szCs w:val="24"/>
                                <w:u w:val="single"/>
                              </w:rPr>
                              <w:t>CO</w:t>
                            </w:r>
                            <w:r w:rsidRPr="008663C3">
                              <w:rPr>
                                <w:rFonts w:ascii="Cambria Math" w:hAnsi="Cambria Math" w:cs="Cambria Math"/>
                                <w:sz w:val="36"/>
                                <w:szCs w:val="24"/>
                                <w:u w:val="single"/>
                              </w:rPr>
                              <w:t>₂</w:t>
                            </w:r>
                            <w:r w:rsidRPr="008663C3">
                              <w:rPr>
                                <w:rFonts w:cstheme="majorHAnsi"/>
                                <w:sz w:val="36"/>
                                <w:szCs w:val="24"/>
                                <w:u w:val="single"/>
                              </w:rPr>
                              <w:t>)</w:t>
                            </w:r>
                          </w:p>
                          <w:p w:rsidR="00F2175E" w:rsidRPr="00F2175E" w:rsidRDefault="00F2175E" w:rsidP="008663C3">
                            <w:pPr>
                              <w:pStyle w:val="Ttulo"/>
                              <w:rPr>
                                <w:b w:val="0"/>
                                <w:sz w:val="14"/>
                                <w:szCs w:val="36"/>
                                <w:lang w:val="pt-BR" w:bidi="pt-BR"/>
                              </w:rPr>
                            </w:pPr>
                          </w:p>
                          <w:p w:rsidR="00D14BA3" w:rsidRPr="00D14BA3" w:rsidRDefault="00D14BA3" w:rsidP="008663C3">
                            <w:pPr>
                              <w:pStyle w:val="Ttulo"/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</w:pPr>
                            <w:r>
                              <w:rPr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 xml:space="preserve">Interessado: </w:t>
                            </w:r>
                            <w:r w:rsidR="006C1D7D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Construtora Ferreira Santos</w:t>
                            </w:r>
                          </w:p>
                          <w:p w:rsidR="00C076E0" w:rsidRPr="00F2175E" w:rsidRDefault="00C076E0" w:rsidP="008663C3">
                            <w:pPr>
                              <w:pStyle w:val="Ttulo"/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</w:pPr>
                            <w:r w:rsidRPr="00F2175E">
                              <w:rPr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P</w:t>
                            </w:r>
                            <w:r w:rsidR="00F2175E" w:rsidRPr="00F2175E">
                              <w:rPr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ropriedade:</w:t>
                            </w:r>
                            <w:r w:rsidR="00F2175E" w:rsidRPr="00F2175E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 xml:space="preserve"> </w:t>
                            </w:r>
                            <w:r w:rsidR="006C1D7D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 xml:space="preserve">Fazenda </w:t>
                            </w:r>
                            <w:r w:rsidR="001E5891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Serra</w:t>
                            </w:r>
                            <w:r w:rsidR="006C1D7D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 xml:space="preserve"> de Dentro</w:t>
                            </w:r>
                          </w:p>
                          <w:p w:rsidR="00F2175E" w:rsidRPr="00F2175E" w:rsidRDefault="00F2175E" w:rsidP="008663C3">
                            <w:pPr>
                              <w:pStyle w:val="Ttulo"/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</w:pPr>
                            <w:r w:rsidRPr="00F2175E">
                              <w:rPr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Município/UF:</w:t>
                            </w:r>
                            <w:r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 xml:space="preserve"> </w:t>
                            </w:r>
                            <w:r w:rsidR="006C1D7D">
                              <w:rPr>
                                <w:b w:val="0"/>
                                <w:color w:val="auto"/>
                                <w:sz w:val="28"/>
                                <w:szCs w:val="36"/>
                                <w:lang w:val="pt-BR" w:bidi="pt-BR"/>
                              </w:rPr>
                              <w:t>São Miguel do Tapuio/PI</w:t>
                            </w:r>
                          </w:p>
                          <w:p w:rsidR="00F2175E" w:rsidRPr="008663C3" w:rsidRDefault="00F2175E" w:rsidP="008663C3">
                            <w:pPr>
                              <w:pStyle w:val="Ttulo"/>
                              <w:rPr>
                                <w:b w:val="0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34AA2B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width:470.4pt;height:1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" filled="f" stroked="f" strokeweight=".5pt">
                <v:textbox>
                  <w:txbxContent>
                    <w:p w:rsidR="008663C3" w:rsidRDefault="008663C3" w:rsidP="00C076E0">
                      <w:pPr>
                        <w:pStyle w:val="Ttulo"/>
                        <w:rPr>
                          <w:sz w:val="36"/>
                          <w:szCs w:val="36"/>
                          <w:u w:val="single"/>
                          <w:lang w:val="pt-BR" w:bidi="pt-BR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  <w:lang w:val="pt-BR" w:bidi="pt-BR"/>
                        </w:rPr>
                        <w:t xml:space="preserve">MERCADO DE COMPENSAÇÃO DE CARBONO </w:t>
                      </w:r>
                      <w:r w:rsidRPr="008663C3">
                        <w:rPr>
                          <w:sz w:val="36"/>
                          <w:szCs w:val="36"/>
                          <w:u w:val="single"/>
                          <w:lang w:val="pt-BR" w:bidi="pt-BR"/>
                        </w:rPr>
                        <w:t>(</w:t>
                      </w:r>
                      <w:r w:rsidRPr="008663C3">
                        <w:rPr>
                          <w:rFonts w:cstheme="majorHAnsi"/>
                          <w:sz w:val="36"/>
                          <w:szCs w:val="24"/>
                          <w:u w:val="single"/>
                        </w:rPr>
                        <w:t>CO</w:t>
                      </w:r>
                      <w:r w:rsidRPr="008663C3">
                        <w:rPr>
                          <w:rFonts w:ascii="Cambria Math" w:hAnsi="Cambria Math" w:cs="Cambria Math"/>
                          <w:sz w:val="36"/>
                          <w:szCs w:val="24"/>
                          <w:u w:val="single"/>
                        </w:rPr>
                        <w:t>₂</w:t>
                      </w:r>
                      <w:r w:rsidRPr="008663C3">
                        <w:rPr>
                          <w:rFonts w:cstheme="majorHAnsi"/>
                          <w:sz w:val="36"/>
                          <w:szCs w:val="24"/>
                          <w:u w:val="single"/>
                        </w:rPr>
                        <w:t>)</w:t>
                      </w:r>
                    </w:p>
                    <w:p w:rsidR="00F2175E" w:rsidRPr="00F2175E" w:rsidRDefault="00F2175E" w:rsidP="008663C3">
                      <w:pPr>
                        <w:pStyle w:val="Ttulo"/>
                        <w:rPr>
                          <w:b w:val="0"/>
                          <w:sz w:val="14"/>
                          <w:szCs w:val="36"/>
                          <w:lang w:val="pt-BR" w:bidi="pt-BR"/>
                        </w:rPr>
                      </w:pPr>
                    </w:p>
                    <w:p w:rsidR="00D14BA3" w:rsidRPr="00D14BA3" w:rsidRDefault="00D14BA3" w:rsidP="008663C3">
                      <w:pPr>
                        <w:pStyle w:val="Ttulo"/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</w:pPr>
                      <w:r>
                        <w:rPr>
                          <w:color w:val="auto"/>
                          <w:sz w:val="28"/>
                          <w:szCs w:val="36"/>
                          <w:lang w:val="pt-BR" w:bidi="pt-BR"/>
                        </w:rPr>
                        <w:t xml:space="preserve">Interessado: </w:t>
                      </w:r>
                      <w:r w:rsidR="006C1D7D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>Construtora Ferreira Santos</w:t>
                      </w:r>
                    </w:p>
                    <w:p w:rsidR="00C076E0" w:rsidRPr="00F2175E" w:rsidRDefault="00C076E0" w:rsidP="008663C3">
                      <w:pPr>
                        <w:pStyle w:val="Ttulo"/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</w:pPr>
                      <w:r w:rsidRPr="00F2175E">
                        <w:rPr>
                          <w:color w:val="auto"/>
                          <w:sz w:val="28"/>
                          <w:szCs w:val="36"/>
                          <w:lang w:val="pt-BR" w:bidi="pt-BR"/>
                        </w:rPr>
                        <w:t>P</w:t>
                      </w:r>
                      <w:r w:rsidR="00F2175E" w:rsidRPr="00F2175E">
                        <w:rPr>
                          <w:color w:val="auto"/>
                          <w:sz w:val="28"/>
                          <w:szCs w:val="36"/>
                          <w:lang w:val="pt-BR" w:bidi="pt-BR"/>
                        </w:rPr>
                        <w:t>ropriedade:</w:t>
                      </w:r>
                      <w:r w:rsidR="00F2175E" w:rsidRPr="00F2175E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 xml:space="preserve"> </w:t>
                      </w:r>
                      <w:r w:rsidR="006C1D7D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 xml:space="preserve">Fazenda </w:t>
                      </w:r>
                      <w:r w:rsidR="001E5891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>Serra</w:t>
                      </w:r>
                      <w:r w:rsidR="006C1D7D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 xml:space="preserve"> de Dentro</w:t>
                      </w:r>
                    </w:p>
                    <w:p w:rsidR="00F2175E" w:rsidRPr="00F2175E" w:rsidRDefault="00F2175E" w:rsidP="008663C3">
                      <w:pPr>
                        <w:pStyle w:val="Ttulo"/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</w:pPr>
                      <w:r w:rsidRPr="00F2175E">
                        <w:rPr>
                          <w:color w:val="auto"/>
                          <w:sz w:val="28"/>
                          <w:szCs w:val="36"/>
                          <w:lang w:val="pt-BR" w:bidi="pt-BR"/>
                        </w:rPr>
                        <w:t>Município/UF:</w:t>
                      </w:r>
                      <w:r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 xml:space="preserve"> </w:t>
                      </w:r>
                      <w:r w:rsidR="006C1D7D">
                        <w:rPr>
                          <w:b w:val="0"/>
                          <w:color w:val="auto"/>
                          <w:sz w:val="28"/>
                          <w:szCs w:val="36"/>
                          <w:lang w:val="pt-BR" w:bidi="pt-BR"/>
                        </w:rPr>
                        <w:t>São Miguel do Tapuio/PI</w:t>
                      </w:r>
                    </w:p>
                    <w:p w:rsidR="00F2175E" w:rsidRPr="008663C3" w:rsidRDefault="00F2175E" w:rsidP="008663C3">
                      <w:pPr>
                        <w:pStyle w:val="Ttulo"/>
                        <w:rPr>
                          <w:b w:val="0"/>
                          <w:sz w:val="4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2175E" w:rsidRPr="00EC3F14" w:rsidRDefault="00F2175E" w:rsidP="00D70D02">
      <w:pPr>
        <w:rPr>
          <w:sz w:val="20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4500"/>
      </w:tblGrid>
      <w:tr w:rsidR="00785182" w:rsidTr="005D5544">
        <w:trPr>
          <w:trHeight w:val="397"/>
        </w:trPr>
        <w:tc>
          <w:tcPr>
            <w:tcW w:w="10024" w:type="dxa"/>
            <w:gridSpan w:val="3"/>
            <w:shd w:val="clear" w:color="auto" w:fill="FFC000"/>
            <w:vAlign w:val="center"/>
          </w:tcPr>
          <w:p w:rsidR="00785182" w:rsidRDefault="00785182" w:rsidP="007B73CC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="Arial" w:hAnsi="Arial" w:cs="Arial"/>
                <w:sz w:val="22"/>
              </w:rPr>
            </w:pPr>
            <w:r>
              <w:rPr>
                <w:rStyle w:val="Forte"/>
                <w:rFonts w:ascii="Arial" w:hAnsi="Arial" w:cs="Arial"/>
                <w:sz w:val="22"/>
              </w:rPr>
              <w:t>SIMULAÇÃO DA ESTIMATIVA DE RECEITA ANUAL</w:t>
            </w:r>
          </w:p>
        </w:tc>
      </w:tr>
      <w:tr w:rsidR="00785182" w:rsidTr="00F2175E">
        <w:trPr>
          <w:trHeight w:val="397"/>
        </w:trPr>
        <w:tc>
          <w:tcPr>
            <w:tcW w:w="2263" w:type="dxa"/>
            <w:shd w:val="clear" w:color="auto" w:fill="7AD6CF" w:themeFill="accent6" w:themeFillTint="99"/>
            <w:vAlign w:val="center"/>
          </w:tcPr>
          <w:p w:rsidR="00785182" w:rsidRDefault="00785182" w:rsidP="006C1D7D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="Arial" w:hAnsi="Arial" w:cs="Arial"/>
                <w:sz w:val="22"/>
              </w:rPr>
            </w:pPr>
            <w:r>
              <w:rPr>
                <w:rStyle w:val="Forte"/>
                <w:rFonts w:ascii="Arial" w:hAnsi="Arial" w:cs="Arial"/>
                <w:sz w:val="22"/>
              </w:rPr>
              <w:t>ÁREA (ha)</w:t>
            </w:r>
            <w:r w:rsidR="007B73CC">
              <w:rPr>
                <w:rStyle w:val="Forte"/>
                <w:rFonts w:ascii="Arial" w:hAnsi="Arial" w:cs="Arial"/>
                <w:sz w:val="22"/>
              </w:rPr>
              <w:t>/</w:t>
            </w:r>
            <w:r w:rsidR="00B074E9">
              <w:rPr>
                <w:rStyle w:val="Forte"/>
                <w:rFonts w:ascii="Arial" w:hAnsi="Arial" w:cs="Arial"/>
                <w:sz w:val="22"/>
              </w:rPr>
              <w:t>6.161</w:t>
            </w:r>
            <w:bookmarkStart w:id="0" w:name="_GoBack"/>
            <w:bookmarkEnd w:id="0"/>
          </w:p>
        </w:tc>
        <w:tc>
          <w:tcPr>
            <w:tcW w:w="3261" w:type="dxa"/>
            <w:shd w:val="clear" w:color="auto" w:fill="C1D9CB" w:themeFill="accent5"/>
            <w:vAlign w:val="center"/>
          </w:tcPr>
          <w:p w:rsidR="00785182" w:rsidRDefault="00785182" w:rsidP="006C1D7D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="Arial" w:hAnsi="Arial" w:cs="Arial"/>
                <w:sz w:val="22"/>
              </w:rPr>
            </w:pPr>
            <w:r w:rsidRPr="002D5F9B">
              <w:rPr>
                <w:rFonts w:ascii="Arial" w:hAnsi="Arial" w:cs="Arial"/>
                <w:b/>
                <w:sz w:val="20"/>
              </w:rPr>
              <w:t>MÉDIA (</w:t>
            </w:r>
            <w:r w:rsidR="00930B2A">
              <w:rPr>
                <w:rFonts w:ascii="Arial" w:hAnsi="Arial" w:cs="Arial"/>
                <w:b/>
                <w:sz w:val="20"/>
              </w:rPr>
              <w:t>3</w:t>
            </w:r>
            <w:r w:rsidR="006C1D7D">
              <w:rPr>
                <w:rFonts w:ascii="Arial" w:hAnsi="Arial" w:cs="Arial"/>
                <w:b/>
                <w:sz w:val="20"/>
              </w:rPr>
              <w:t>5</w:t>
            </w:r>
            <w:r w:rsidRPr="002D5F9B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2D5F9B">
              <w:rPr>
                <w:rFonts w:ascii="Arial" w:hAnsi="Arial" w:cs="Arial"/>
                <w:b/>
                <w:sz w:val="20"/>
              </w:rPr>
              <w:t>ton</w:t>
            </w:r>
            <w:proofErr w:type="spellEnd"/>
            <w:r w:rsidRPr="002D5F9B">
              <w:rPr>
                <w:rFonts w:ascii="Arial" w:hAnsi="Arial" w:cs="Arial"/>
                <w:b/>
                <w:sz w:val="20"/>
              </w:rPr>
              <w:t xml:space="preserve">/ha) </w:t>
            </w:r>
            <w:r w:rsidRPr="002D5F9B">
              <w:rPr>
                <w:rFonts w:ascii="Arial" w:hAnsi="Arial" w:cs="Arial"/>
                <w:b/>
                <w:bCs/>
                <w:sz w:val="20"/>
              </w:rPr>
              <w:t>CO</w:t>
            </w:r>
            <w:r w:rsidRPr="002D5F9B">
              <w:rPr>
                <w:rFonts w:ascii="Cambria Math" w:hAnsi="Cambria Math" w:cs="Cambria Math"/>
                <w:b/>
                <w:bCs/>
                <w:sz w:val="20"/>
              </w:rPr>
              <w:t>₂</w:t>
            </w:r>
            <w:r w:rsidRPr="002D5F9B">
              <w:rPr>
                <w:rFonts w:ascii="Arial" w:hAnsi="Arial" w:cs="Arial"/>
                <w:b/>
                <w:bCs/>
                <w:sz w:val="20"/>
              </w:rPr>
              <w:t>/ano</w:t>
            </w:r>
          </w:p>
        </w:tc>
        <w:tc>
          <w:tcPr>
            <w:tcW w:w="4500" w:type="dxa"/>
            <w:shd w:val="clear" w:color="auto" w:fill="DDDBF3" w:themeFill="text1" w:themeFillTint="1A"/>
            <w:vAlign w:val="center"/>
          </w:tcPr>
          <w:p w:rsidR="00785182" w:rsidRDefault="00785182" w:rsidP="005D5544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="Arial" w:hAnsi="Arial" w:cs="Arial"/>
                <w:sz w:val="22"/>
              </w:rPr>
            </w:pPr>
            <w:r w:rsidRPr="002D5F9B">
              <w:rPr>
                <w:rFonts w:ascii="Arial" w:hAnsi="Arial" w:cs="Arial"/>
                <w:b/>
                <w:sz w:val="20"/>
              </w:rPr>
              <w:t>RECEITA ANUAL ESTIMADA – US$/</w:t>
            </w:r>
            <w:proofErr w:type="spellStart"/>
            <w:r w:rsidRPr="002D5F9B">
              <w:rPr>
                <w:rFonts w:ascii="Arial" w:hAnsi="Arial" w:cs="Arial"/>
                <w:b/>
                <w:sz w:val="20"/>
              </w:rPr>
              <w:t>ton</w:t>
            </w:r>
            <w:proofErr w:type="spellEnd"/>
            <w:r w:rsidR="00F2175E">
              <w:rPr>
                <w:rFonts w:ascii="Arial" w:hAnsi="Arial" w:cs="Arial"/>
                <w:b/>
                <w:sz w:val="20"/>
              </w:rPr>
              <w:t>/Ano</w:t>
            </w:r>
          </w:p>
        </w:tc>
      </w:tr>
      <w:tr w:rsidR="00785182" w:rsidTr="00F2175E">
        <w:trPr>
          <w:trHeight w:val="397"/>
        </w:trPr>
        <w:tc>
          <w:tcPr>
            <w:tcW w:w="2263" w:type="dxa"/>
            <w:shd w:val="clear" w:color="auto" w:fill="7AD6CF" w:themeFill="accent6" w:themeFillTint="99"/>
            <w:vAlign w:val="center"/>
          </w:tcPr>
          <w:p w:rsidR="00785182" w:rsidRPr="00B5035C" w:rsidRDefault="006C1D7D" w:rsidP="005D5544">
            <w:pPr>
              <w:pStyle w:val="NormalWeb"/>
              <w:spacing w:before="0" w:beforeAutospacing="0" w:after="0" w:afterAutospacing="0"/>
              <w:jc w:val="center"/>
              <w:rPr>
                <w:rStyle w:val="Forte"/>
                <w:rFonts w:ascii="Arial" w:hAnsi="Arial" w:cs="Arial"/>
                <w:b w:val="0"/>
                <w:sz w:val="22"/>
              </w:rPr>
            </w:pPr>
            <w:r>
              <w:rPr>
                <w:rStyle w:val="Forte"/>
                <w:rFonts w:ascii="Arial" w:hAnsi="Arial" w:cs="Arial"/>
                <w:b w:val="0"/>
                <w:sz w:val="22"/>
              </w:rPr>
              <w:t>1.232</w:t>
            </w:r>
          </w:p>
        </w:tc>
        <w:tc>
          <w:tcPr>
            <w:tcW w:w="3261" w:type="dxa"/>
            <w:shd w:val="clear" w:color="auto" w:fill="C1D9CB" w:themeFill="accent5"/>
            <w:vAlign w:val="center"/>
          </w:tcPr>
          <w:p w:rsidR="00785182" w:rsidRPr="00B5035C" w:rsidRDefault="006C1D7D" w:rsidP="005D5544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43.120</w:t>
            </w:r>
          </w:p>
        </w:tc>
        <w:tc>
          <w:tcPr>
            <w:tcW w:w="4500" w:type="dxa"/>
            <w:shd w:val="clear" w:color="auto" w:fill="DDDBF3" w:themeFill="text1" w:themeFillTint="1A"/>
            <w:vAlign w:val="center"/>
          </w:tcPr>
          <w:p w:rsidR="00785182" w:rsidRPr="00B5035C" w:rsidRDefault="006C1D7D" w:rsidP="005D5544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862.400</w:t>
            </w:r>
          </w:p>
        </w:tc>
      </w:tr>
    </w:tbl>
    <w:p w:rsidR="00785182" w:rsidRPr="008D0371" w:rsidRDefault="00785182" w:rsidP="00785182">
      <w:pPr>
        <w:pStyle w:val="NormalWeb"/>
        <w:spacing w:before="120" w:beforeAutospacing="0" w:after="240" w:afterAutospacing="0" w:line="360" w:lineRule="auto"/>
        <w:jc w:val="center"/>
        <w:rPr>
          <w:rFonts w:ascii="Arial" w:hAnsi="Arial" w:cs="Arial"/>
          <w:sz w:val="22"/>
        </w:rPr>
      </w:pPr>
      <w:r>
        <w:rPr>
          <w:rStyle w:val="Forte"/>
          <w:rFonts w:ascii="Arial" w:hAnsi="Arial" w:cs="Arial"/>
          <w:sz w:val="22"/>
        </w:rPr>
        <w:t>*</w:t>
      </w:r>
      <w:r w:rsidRPr="008D0371">
        <w:rPr>
          <w:rStyle w:val="Forte"/>
          <w:rFonts w:ascii="Arial" w:hAnsi="Arial" w:cs="Arial"/>
          <w:sz w:val="22"/>
        </w:rPr>
        <w:t>Nota</w:t>
      </w:r>
      <w:r w:rsidRPr="008D0371">
        <w:rPr>
          <w:rFonts w:ascii="Arial" w:hAnsi="Arial" w:cs="Arial"/>
          <w:sz w:val="22"/>
        </w:rPr>
        <w:t xml:space="preserve">: Valores simulados para </w:t>
      </w:r>
      <w:r>
        <w:rPr>
          <w:rFonts w:ascii="Arial" w:hAnsi="Arial" w:cs="Arial"/>
          <w:sz w:val="22"/>
        </w:rPr>
        <w:t>I</w:t>
      </w:r>
      <w:r w:rsidRPr="008D0371">
        <w:rPr>
          <w:rFonts w:ascii="Arial" w:hAnsi="Arial" w:cs="Arial"/>
          <w:sz w:val="22"/>
        </w:rPr>
        <w:t>lustra</w:t>
      </w:r>
      <w:r w:rsidR="00F2175E">
        <w:rPr>
          <w:rFonts w:ascii="Arial" w:hAnsi="Arial" w:cs="Arial"/>
          <w:sz w:val="22"/>
        </w:rPr>
        <w:t>ção (</w:t>
      </w:r>
      <w:r w:rsidR="006C1D7D">
        <w:rPr>
          <w:rFonts w:ascii="Arial" w:hAnsi="Arial" w:cs="Arial"/>
          <w:sz w:val="22"/>
        </w:rPr>
        <w:t>20</w:t>
      </w:r>
      <w:r>
        <w:rPr>
          <w:rFonts w:ascii="Arial" w:hAnsi="Arial" w:cs="Arial"/>
          <w:sz w:val="22"/>
        </w:rPr>
        <w:t>% da área)</w:t>
      </w:r>
      <w:r w:rsidRPr="008D0371">
        <w:rPr>
          <w:rFonts w:ascii="Arial" w:hAnsi="Arial" w:cs="Arial"/>
          <w:sz w:val="22"/>
        </w:rPr>
        <w:t>.</w:t>
      </w:r>
    </w:p>
    <w:p w:rsidR="00F2175E" w:rsidRDefault="00F2175E" w:rsidP="00EC3F14">
      <w:pPr>
        <w:pStyle w:val="Ttulo3"/>
        <w:shd w:val="clear" w:color="auto" w:fill="FFFFFF"/>
        <w:spacing w:before="0" w:line="240" w:lineRule="auto"/>
        <w:jc w:val="both"/>
        <w:rPr>
          <w:rStyle w:val="Forte"/>
          <w:rFonts w:ascii="Arial" w:hAnsi="Arial" w:cs="Arial"/>
          <w:b/>
          <w:bCs w:val="0"/>
          <w:color w:val="000000"/>
        </w:rPr>
      </w:pPr>
    </w:p>
    <w:p w:rsidR="00825A53" w:rsidRPr="00874140" w:rsidRDefault="00120BAD" w:rsidP="00F2175E">
      <w:pPr>
        <w:pStyle w:val="Ttulo3"/>
        <w:shd w:val="clear" w:color="auto" w:fill="FFFFFF"/>
        <w:spacing w:before="0" w:line="360" w:lineRule="auto"/>
        <w:jc w:val="both"/>
        <w:rPr>
          <w:rFonts w:ascii="Arial" w:hAnsi="Arial" w:cs="Arial"/>
          <w:color w:val="000000"/>
        </w:rPr>
      </w:pPr>
      <w:r>
        <w:rPr>
          <w:rStyle w:val="Forte"/>
          <w:rFonts w:ascii="Arial" w:hAnsi="Arial" w:cs="Arial"/>
          <w:b/>
          <w:bCs w:val="0"/>
          <w:color w:val="000000"/>
        </w:rPr>
        <w:t>Investimento</w:t>
      </w:r>
    </w:p>
    <w:p w:rsidR="00D135BF" w:rsidRDefault="00825A53" w:rsidP="00F2175E">
      <w:pPr>
        <w:shd w:val="clear" w:color="auto" w:fill="FFFFFF"/>
        <w:spacing w:after="240" w:line="360" w:lineRule="auto"/>
        <w:jc w:val="both"/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</w:pPr>
      <w:r w:rsidRPr="00455AA0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O </w:t>
      </w:r>
      <w:r w:rsidR="00D135BF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>valor do investimento para elaboração do Pré-Projeto</w:t>
      </w:r>
      <w:r w:rsidR="00C818F7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 </w:t>
      </w:r>
      <w:r w:rsidR="00952418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é </w:t>
      </w:r>
      <w:r w:rsidR="00EC3F14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>a partir</w:t>
      </w:r>
      <w:r w:rsidR="00D135BF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 de </w:t>
      </w:r>
      <w:r w:rsidR="00D135BF" w:rsidRPr="00D135BF">
        <w:rPr>
          <w:rFonts w:ascii="Arial" w:eastAsia="Times New Roman" w:hAnsi="Arial" w:cs="Arial"/>
          <w:color w:val="001D35"/>
          <w:sz w:val="24"/>
          <w:szCs w:val="27"/>
          <w:lang w:val="pt-BR" w:eastAsia="pt-BR"/>
        </w:rPr>
        <w:t xml:space="preserve">R$ </w:t>
      </w:r>
      <w:r w:rsidR="00E25A87">
        <w:rPr>
          <w:rFonts w:ascii="Arial" w:eastAsia="Times New Roman" w:hAnsi="Arial" w:cs="Arial"/>
          <w:color w:val="001D35"/>
          <w:sz w:val="24"/>
          <w:szCs w:val="27"/>
          <w:lang w:val="pt-BR" w:eastAsia="pt-BR"/>
        </w:rPr>
        <w:t>19</w:t>
      </w:r>
      <w:r w:rsidR="00692AA6">
        <w:rPr>
          <w:rFonts w:ascii="Arial" w:eastAsia="Times New Roman" w:hAnsi="Arial" w:cs="Arial"/>
          <w:color w:val="001D35"/>
          <w:sz w:val="24"/>
          <w:szCs w:val="27"/>
          <w:lang w:val="pt-BR" w:eastAsia="pt-BR"/>
        </w:rPr>
        <w:t>.0</w:t>
      </w:r>
      <w:r w:rsidR="00C818F7">
        <w:rPr>
          <w:rFonts w:ascii="Arial" w:eastAsia="Times New Roman" w:hAnsi="Arial" w:cs="Arial"/>
          <w:color w:val="001D35"/>
          <w:sz w:val="24"/>
          <w:szCs w:val="27"/>
          <w:lang w:val="pt-BR" w:eastAsia="pt-BR"/>
        </w:rPr>
        <w:t>00</w:t>
      </w:r>
      <w:r w:rsidR="00D135BF" w:rsidRPr="00D135BF">
        <w:rPr>
          <w:rFonts w:ascii="Arial" w:eastAsia="Times New Roman" w:hAnsi="Arial" w:cs="Arial"/>
          <w:color w:val="001D35"/>
          <w:sz w:val="24"/>
          <w:szCs w:val="27"/>
          <w:lang w:val="pt-BR" w:eastAsia="pt-BR"/>
        </w:rPr>
        <w:t>,00</w:t>
      </w:r>
      <w:r w:rsidR="00D135BF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 (</w:t>
      </w:r>
      <w:r w:rsidR="00E25A87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>dezenove</w:t>
      </w:r>
      <w:r w:rsidR="00D135BF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 mil reais). O Pré-Projeto é requisito indispensável para a negociação dos Crédito</w:t>
      </w:r>
      <w:r w:rsidR="00F2175E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>s</w:t>
      </w:r>
      <w:r w:rsidR="00D135BF">
        <w:rPr>
          <w:rFonts w:ascii="Arial" w:eastAsia="Times New Roman" w:hAnsi="Arial" w:cs="Arial"/>
          <w:b w:val="0"/>
          <w:color w:val="001D35"/>
          <w:sz w:val="24"/>
          <w:szCs w:val="27"/>
          <w:lang w:val="pt-BR" w:eastAsia="pt-BR"/>
        </w:rPr>
        <w:t xml:space="preserve"> de Carbono.</w:t>
      </w:r>
    </w:p>
    <w:p w:rsidR="00120BAD" w:rsidRPr="001C7E70" w:rsidRDefault="00640F5A" w:rsidP="006B66D9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Quem Pode Aderir</w:t>
      </w:r>
    </w:p>
    <w:p w:rsidR="00120BAD" w:rsidRPr="00A62F98" w:rsidRDefault="00120BAD" w:rsidP="006B66D9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Toda propriedade rural </w:t>
      </w:r>
      <w:r w:rsidR="00640F5A">
        <w:rPr>
          <w:rFonts w:ascii="Arial" w:hAnsi="Arial" w:cs="Arial"/>
        </w:rPr>
        <w:t xml:space="preserve">com a </w:t>
      </w:r>
      <w:r>
        <w:rPr>
          <w:rFonts w:ascii="Arial" w:hAnsi="Arial" w:cs="Arial"/>
        </w:rPr>
        <w:t>documentação regularizada, e que possua área com vegetação nativa preservada ou em recuperação.</w:t>
      </w:r>
    </w:p>
    <w:p w:rsidR="00120BAD" w:rsidRPr="001C7E70" w:rsidRDefault="00640F5A" w:rsidP="009C1896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Check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List</w:t>
      </w:r>
      <w:proofErr w:type="spellEnd"/>
    </w:p>
    <w:p w:rsidR="00640F5A" w:rsidRDefault="009C1896" w:rsidP="009C1896">
      <w:pPr>
        <w:pStyle w:val="NormalWeb"/>
        <w:spacing w:before="0" w:beforeAutospacing="0" w:after="240" w:afterAutospacing="0" w:line="360" w:lineRule="auto"/>
        <w:jc w:val="both"/>
        <w:rPr>
          <w:rFonts w:ascii="Arial" w:hAnsi="Arial" w:cs="Arial"/>
        </w:rPr>
      </w:pPr>
      <w:r w:rsidRPr="009C1896">
        <w:rPr>
          <w:rFonts w:ascii="Arial" w:hAnsi="Arial" w:cs="Arial"/>
        </w:rPr>
        <w:t xml:space="preserve">Cadastro Ambiental Rural - </w:t>
      </w:r>
      <w:r w:rsidR="00640F5A" w:rsidRPr="009C1896">
        <w:rPr>
          <w:rFonts w:ascii="Arial" w:hAnsi="Arial" w:cs="Arial"/>
        </w:rPr>
        <w:t>CAR;</w:t>
      </w:r>
      <w:r w:rsidRPr="009C1896">
        <w:rPr>
          <w:rFonts w:ascii="Arial" w:hAnsi="Arial" w:cs="Arial"/>
        </w:rPr>
        <w:t xml:space="preserve"> Documento do Imóvel (m</w:t>
      </w:r>
      <w:r w:rsidR="00640F5A" w:rsidRPr="009C1896">
        <w:rPr>
          <w:rFonts w:ascii="Arial" w:hAnsi="Arial" w:cs="Arial"/>
        </w:rPr>
        <w:t>atrícula</w:t>
      </w:r>
      <w:r w:rsidRPr="009C1896">
        <w:rPr>
          <w:rFonts w:ascii="Arial" w:hAnsi="Arial" w:cs="Arial"/>
        </w:rPr>
        <w:t xml:space="preserve">, escritura </w:t>
      </w:r>
      <w:proofErr w:type="spellStart"/>
      <w:r w:rsidRPr="009C1896">
        <w:rPr>
          <w:rFonts w:ascii="Arial" w:hAnsi="Arial" w:cs="Arial"/>
        </w:rPr>
        <w:t>etc</w:t>
      </w:r>
      <w:proofErr w:type="spellEnd"/>
      <w:r w:rsidRPr="009C1896">
        <w:rPr>
          <w:rFonts w:ascii="Arial" w:hAnsi="Arial" w:cs="Arial"/>
        </w:rPr>
        <w:t>)</w:t>
      </w:r>
      <w:r w:rsidR="00640F5A" w:rsidRPr="009C1896">
        <w:rPr>
          <w:rFonts w:ascii="Arial" w:hAnsi="Arial" w:cs="Arial"/>
        </w:rPr>
        <w:t>;</w:t>
      </w:r>
      <w:r w:rsidRPr="009C1896">
        <w:rPr>
          <w:rFonts w:ascii="Arial" w:hAnsi="Arial" w:cs="Arial"/>
        </w:rPr>
        <w:t xml:space="preserve"> ITR</w:t>
      </w:r>
      <w:r w:rsidR="00D14BA3">
        <w:rPr>
          <w:rFonts w:ascii="Arial" w:hAnsi="Arial" w:cs="Arial"/>
        </w:rPr>
        <w:t xml:space="preserve">; </w:t>
      </w:r>
      <w:r w:rsidR="00640F5A" w:rsidRPr="009C1896">
        <w:rPr>
          <w:rFonts w:ascii="Arial" w:hAnsi="Arial" w:cs="Arial"/>
        </w:rPr>
        <w:t>CCIR</w:t>
      </w:r>
      <w:r w:rsidR="00D14BA3">
        <w:rPr>
          <w:rFonts w:ascii="Arial" w:hAnsi="Arial" w:cs="Arial"/>
        </w:rPr>
        <w:t xml:space="preserve"> e arquivo KMZ</w:t>
      </w:r>
      <w:r w:rsidR="00952418">
        <w:rPr>
          <w:rFonts w:ascii="Arial" w:hAnsi="Arial" w:cs="Arial"/>
        </w:rPr>
        <w:t xml:space="preserve"> e</w:t>
      </w:r>
      <w:r w:rsidR="00D14BA3">
        <w:rPr>
          <w:rFonts w:ascii="Arial" w:hAnsi="Arial" w:cs="Arial"/>
        </w:rPr>
        <w:t>/</w:t>
      </w:r>
      <w:r w:rsidR="00952418">
        <w:rPr>
          <w:rFonts w:ascii="Arial" w:hAnsi="Arial" w:cs="Arial"/>
        </w:rPr>
        <w:t xml:space="preserve">ou </w:t>
      </w:r>
      <w:r w:rsidR="00D14BA3">
        <w:rPr>
          <w:rFonts w:ascii="Arial" w:hAnsi="Arial" w:cs="Arial"/>
        </w:rPr>
        <w:t>KML</w:t>
      </w:r>
      <w:r w:rsidR="00640F5A" w:rsidRPr="009C1896">
        <w:rPr>
          <w:rFonts w:ascii="Arial" w:hAnsi="Arial" w:cs="Arial"/>
        </w:rPr>
        <w:t>.</w:t>
      </w:r>
    </w:p>
    <w:p w:rsidR="00F2175E" w:rsidRDefault="00F2175E" w:rsidP="00F2175E">
      <w:pPr>
        <w:spacing w:after="120" w:line="360" w:lineRule="auto"/>
        <w:jc w:val="both"/>
        <w:rPr>
          <w:rFonts w:asciiTheme="majorHAnsi" w:hAnsiTheme="majorHAnsi" w:cstheme="majorHAnsi"/>
          <w:color w:val="auto"/>
          <w:sz w:val="24"/>
          <w:szCs w:val="24"/>
        </w:rPr>
      </w:pPr>
    </w:p>
    <w:p w:rsidR="00930B2A" w:rsidRDefault="00930B2A" w:rsidP="00F2175E">
      <w:pPr>
        <w:spacing w:after="120" w:line="360" w:lineRule="auto"/>
        <w:jc w:val="both"/>
        <w:rPr>
          <w:rFonts w:asciiTheme="majorHAnsi" w:hAnsiTheme="majorHAnsi" w:cstheme="majorHAnsi"/>
          <w:color w:val="auto"/>
          <w:sz w:val="24"/>
          <w:szCs w:val="24"/>
        </w:rPr>
      </w:pPr>
    </w:p>
    <w:p w:rsidR="00E25A87" w:rsidRDefault="00E25A87" w:rsidP="00E25A87">
      <w:pPr>
        <w:spacing w:after="120" w:line="360" w:lineRule="auto"/>
        <w:jc w:val="both"/>
        <w:rPr>
          <w:rFonts w:asciiTheme="majorHAnsi" w:hAnsiTheme="majorHAnsi" w:cstheme="majorHAnsi"/>
          <w:color w:val="auto"/>
          <w:sz w:val="24"/>
          <w:szCs w:val="24"/>
        </w:rPr>
      </w:pPr>
      <w:r>
        <w:rPr>
          <w:rFonts w:asciiTheme="majorHAnsi" w:hAnsiTheme="majorHAnsi" w:cstheme="majorHAnsi"/>
          <w:color w:val="auto"/>
          <w:sz w:val="24"/>
          <w:szCs w:val="24"/>
        </w:rPr>
        <w:t>CONTATO:</w:t>
      </w:r>
    </w:p>
    <w:p w:rsidR="00E25A87" w:rsidRDefault="00E25A87" w:rsidP="00E25A87">
      <w:pPr>
        <w:spacing w:line="360" w:lineRule="auto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>
        <w:rPr>
          <w:rFonts w:asciiTheme="majorHAnsi" w:hAnsiTheme="majorHAnsi" w:cstheme="majorHAnsi"/>
          <w:color w:val="auto"/>
          <w:sz w:val="24"/>
          <w:szCs w:val="24"/>
        </w:rPr>
        <w:t xml:space="preserve">RAZÃO SOCIAL: </w:t>
      </w:r>
      <w:r>
        <w:rPr>
          <w:rFonts w:asciiTheme="majorHAnsi" w:hAnsiTheme="majorHAnsi" w:cstheme="majorHAnsi"/>
          <w:b w:val="0"/>
          <w:color w:val="auto"/>
          <w:sz w:val="24"/>
          <w:szCs w:val="24"/>
        </w:rPr>
        <w:t>Empresa de Negócios Sustentáveis do Ceará</w:t>
      </w:r>
    </w:p>
    <w:p w:rsidR="00E25A87" w:rsidRPr="0023593A" w:rsidRDefault="00E25A87" w:rsidP="00E25A87">
      <w:pPr>
        <w:spacing w:line="360" w:lineRule="auto"/>
        <w:jc w:val="both"/>
        <w:rPr>
          <w:rFonts w:asciiTheme="majorHAnsi" w:hAnsiTheme="majorHAnsi" w:cstheme="majorHAnsi"/>
          <w:b w:val="0"/>
          <w:color w:val="auto"/>
          <w:sz w:val="24"/>
          <w:szCs w:val="24"/>
        </w:rPr>
      </w:pPr>
      <w:r>
        <w:rPr>
          <w:rFonts w:asciiTheme="majorHAnsi" w:hAnsiTheme="majorHAnsi" w:cstheme="majorHAnsi"/>
          <w:color w:val="auto"/>
          <w:sz w:val="24"/>
          <w:szCs w:val="24"/>
        </w:rPr>
        <w:t xml:space="preserve">CNPJ: </w:t>
      </w:r>
      <w:r>
        <w:rPr>
          <w:rFonts w:asciiTheme="majorHAnsi" w:hAnsiTheme="majorHAnsi" w:cstheme="majorHAnsi"/>
          <w:b w:val="0"/>
          <w:color w:val="auto"/>
          <w:sz w:val="24"/>
          <w:szCs w:val="24"/>
        </w:rPr>
        <w:t>60.778.231/0001-52</w:t>
      </w:r>
    </w:p>
    <w:p w:rsidR="00E25A87" w:rsidRDefault="00E25A87" w:rsidP="00E25A87">
      <w:pPr>
        <w:spacing w:line="360" w:lineRule="auto"/>
        <w:jc w:val="both"/>
        <w:rPr>
          <w:rStyle w:val="Hyperlink"/>
          <w:rFonts w:ascii="Times New Roman" w:hAnsi="Times New Roman"/>
          <w:b w:val="0"/>
          <w:sz w:val="24"/>
          <w:szCs w:val="24"/>
        </w:rPr>
      </w:pPr>
      <w:r w:rsidRPr="00131094">
        <w:rPr>
          <w:rFonts w:ascii="Arial" w:hAnsi="Arial" w:cs="Arial"/>
          <w:color w:val="auto"/>
          <w:sz w:val="24"/>
        </w:rPr>
        <w:t>E-mail:</w:t>
      </w:r>
      <w:r>
        <w:t xml:space="preserve"> </w:t>
      </w:r>
      <w:hyperlink r:id="rId8" w:history="1">
        <w:r w:rsidRPr="001E411A">
          <w:rPr>
            <w:rStyle w:val="Hyperlink"/>
            <w:rFonts w:ascii="Times New Roman" w:hAnsi="Times New Roman" w:cs="Times New Roman"/>
            <w:b w:val="0"/>
            <w:sz w:val="24"/>
          </w:rPr>
          <w:t>contato@ensuc.com.br</w:t>
        </w:r>
      </w:hyperlink>
      <w:r w:rsidRPr="001E411A"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rFonts w:ascii="Times New Roman" w:hAnsi="Times New Roman" w:cs="Times New Roman"/>
          <w:b w:val="0"/>
          <w:sz w:val="24"/>
        </w:rPr>
        <w:t xml:space="preserve"> </w:t>
      </w:r>
      <w:r w:rsidRPr="001E411A">
        <w:rPr>
          <w:rFonts w:ascii="Times New Roman" w:hAnsi="Times New Roman" w:cs="Times New Roman"/>
          <w:b w:val="0"/>
          <w:sz w:val="24"/>
        </w:rPr>
        <w:t>e</w:t>
      </w:r>
      <w:r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b w:val="0"/>
        </w:rPr>
        <w:t xml:space="preserve"> </w:t>
      </w:r>
      <w:hyperlink r:id="rId9" w:history="1">
        <w:r w:rsidRPr="00DF65E4">
          <w:rPr>
            <w:rStyle w:val="Hyperlink"/>
            <w:rFonts w:ascii="Times New Roman" w:hAnsi="Times New Roman"/>
            <w:b w:val="0"/>
            <w:sz w:val="24"/>
            <w:szCs w:val="24"/>
          </w:rPr>
          <w:t>negociossustentaveis25@gmail.com</w:t>
        </w:r>
      </w:hyperlink>
    </w:p>
    <w:p w:rsidR="00E25A87" w:rsidRPr="004140A1" w:rsidRDefault="00E25A87" w:rsidP="00E25A87">
      <w:pPr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4140A1">
        <w:rPr>
          <w:rFonts w:ascii="Arial" w:hAnsi="Arial" w:cs="Arial"/>
          <w:color w:val="auto"/>
          <w:sz w:val="24"/>
          <w:szCs w:val="24"/>
        </w:rPr>
        <w:t>Site:</w:t>
      </w:r>
      <w:r>
        <w:rPr>
          <w:rFonts w:ascii="Arial" w:hAnsi="Arial" w:cs="Arial"/>
          <w:color w:val="auto"/>
          <w:sz w:val="24"/>
          <w:szCs w:val="24"/>
        </w:rPr>
        <w:t xml:space="preserve"> </w:t>
      </w:r>
      <w:r>
        <w:rPr>
          <w:rFonts w:ascii="Arial" w:hAnsi="Arial" w:cs="Arial"/>
          <w:b w:val="0"/>
          <w:color w:val="auto"/>
          <w:sz w:val="24"/>
          <w:szCs w:val="24"/>
        </w:rPr>
        <w:t>ensuc.com.br</w:t>
      </w:r>
      <w:r w:rsidRPr="004140A1">
        <w:rPr>
          <w:rFonts w:ascii="Arial" w:hAnsi="Arial" w:cs="Arial"/>
          <w:color w:val="auto"/>
          <w:sz w:val="24"/>
          <w:szCs w:val="24"/>
        </w:rPr>
        <w:t xml:space="preserve"> </w:t>
      </w:r>
    </w:p>
    <w:p w:rsidR="00E25A87" w:rsidRDefault="00E25A87" w:rsidP="00E25A87">
      <w:pPr>
        <w:spacing w:line="360" w:lineRule="auto"/>
        <w:jc w:val="both"/>
        <w:rPr>
          <w:rFonts w:ascii="Times New Roman" w:hAnsi="Times New Roman"/>
          <w:b w:val="0"/>
          <w:color w:val="auto"/>
          <w:sz w:val="24"/>
          <w:szCs w:val="24"/>
        </w:rPr>
      </w:pPr>
      <w:r w:rsidRPr="00131094">
        <w:rPr>
          <w:rFonts w:asciiTheme="majorHAnsi" w:hAnsiTheme="majorHAnsi" w:cstheme="majorHAnsi"/>
          <w:color w:val="auto"/>
          <w:sz w:val="24"/>
          <w:szCs w:val="24"/>
        </w:rPr>
        <w:t>Fone</w:t>
      </w:r>
      <w:r>
        <w:rPr>
          <w:rFonts w:asciiTheme="majorHAnsi" w:hAnsiTheme="majorHAnsi" w:cstheme="majorHAnsi"/>
          <w:color w:val="auto"/>
          <w:sz w:val="24"/>
          <w:szCs w:val="24"/>
        </w:rPr>
        <w:t>/</w:t>
      </w:r>
      <w:r w:rsidRPr="00131094">
        <w:rPr>
          <w:rFonts w:ascii="Arial" w:hAnsi="Arial" w:cs="Arial"/>
          <w:color w:val="auto"/>
          <w:sz w:val="24"/>
          <w:szCs w:val="24"/>
        </w:rPr>
        <w:t>WhatsApp:</w:t>
      </w:r>
      <w:r>
        <w:rPr>
          <w:rFonts w:ascii="Times New Roman" w:hAnsi="Times New Roman"/>
          <w:b w:val="0"/>
          <w:color w:val="auto"/>
          <w:sz w:val="24"/>
          <w:szCs w:val="24"/>
        </w:rPr>
        <w:t xml:space="preserve"> 55 85 9 9999-9924</w:t>
      </w:r>
    </w:p>
    <w:sectPr w:rsidR="00E25A87" w:rsidSect="00AB02A7">
      <w:headerReference w:type="default" r:id="rId10"/>
      <w:footerReference w:type="default" r:id="rId11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68A" w:rsidRDefault="00DD768A">
      <w:r>
        <w:separator/>
      </w:r>
    </w:p>
    <w:p w:rsidR="00DD768A" w:rsidRDefault="00DD768A"/>
  </w:endnote>
  <w:endnote w:type="continuationSeparator" w:id="0">
    <w:p w:rsidR="00DD768A" w:rsidRDefault="00DD768A">
      <w:r>
        <w:continuationSeparator/>
      </w:r>
    </w:p>
    <w:p w:rsidR="00DD768A" w:rsidRDefault="00DD76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lang w:val="pt-BR"/>
      </w:r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Pr="004F0028" w:rsidRDefault="00DF027C">
        <w:pPr>
          <w:pStyle w:val="Rodap"/>
          <w:jc w:val="center"/>
          <w:rPr>
            <w:lang w:val="pt-BR"/>
          </w:rPr>
        </w:pPr>
        <w:r w:rsidRPr="004F0028">
          <w:rPr>
            <w:lang w:val="pt-BR" w:bidi="pt-BR"/>
          </w:rPr>
          <w:fldChar w:fldCharType="begin"/>
        </w:r>
        <w:r w:rsidRPr="004F0028">
          <w:rPr>
            <w:lang w:val="pt-BR" w:bidi="pt-BR"/>
          </w:rPr>
          <w:instrText xml:space="preserve"> PAGE   \* MERGEFORMAT </w:instrText>
        </w:r>
        <w:r w:rsidRPr="004F0028">
          <w:rPr>
            <w:lang w:val="pt-BR" w:bidi="pt-BR"/>
          </w:rPr>
          <w:fldChar w:fldCharType="separate"/>
        </w:r>
        <w:r w:rsidR="00B074E9">
          <w:rPr>
            <w:noProof/>
            <w:lang w:val="pt-BR" w:bidi="pt-BR"/>
          </w:rPr>
          <w:t>1</w:t>
        </w:r>
        <w:r w:rsidRPr="004F0028">
          <w:rPr>
            <w:noProof/>
            <w:lang w:val="pt-BR" w:bidi="pt-BR"/>
          </w:rPr>
          <w:fldChar w:fldCharType="end"/>
        </w:r>
      </w:p>
    </w:sdtContent>
  </w:sdt>
  <w:p w:rsidR="00DF027C" w:rsidRPr="004F0028" w:rsidRDefault="00DF027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68A" w:rsidRDefault="00DD768A">
      <w:r>
        <w:separator/>
      </w:r>
    </w:p>
    <w:p w:rsidR="00DD768A" w:rsidRDefault="00DD768A"/>
  </w:footnote>
  <w:footnote w:type="continuationSeparator" w:id="0">
    <w:p w:rsidR="00DD768A" w:rsidRDefault="00DD768A">
      <w:r>
        <w:continuationSeparator/>
      </w:r>
    </w:p>
    <w:p w:rsidR="00DD768A" w:rsidRDefault="00DD768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RPr="004F0028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Pr="004F0028" w:rsidRDefault="00D077E9">
          <w:pPr>
            <w:pStyle w:val="Cabealho"/>
            <w:rPr>
              <w:lang w:val="pt-BR"/>
            </w:rPr>
          </w:pPr>
        </w:p>
      </w:tc>
    </w:tr>
  </w:tbl>
  <w:p w:rsidR="00D077E9" w:rsidRPr="004F0028" w:rsidRDefault="00D077E9" w:rsidP="00D077E9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44429"/>
    <w:multiLevelType w:val="multilevel"/>
    <w:tmpl w:val="1BF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7DE6"/>
    <w:multiLevelType w:val="multilevel"/>
    <w:tmpl w:val="27BEFF5C"/>
    <w:lvl w:ilvl="0">
      <w:start w:val="1"/>
      <w:numFmt w:val="decimal"/>
      <w:lvlText w:val="%1.0."/>
      <w:lvlJc w:val="left"/>
      <w:pPr>
        <w:ind w:left="720" w:hanging="720"/>
      </w:pPr>
      <w:rPr>
        <w:rFonts w:asciiTheme="minorHAnsi" w:eastAsiaTheme="minorEastAsia" w:hAnsiTheme="minorHAnsi" w:cstheme="minorBidi" w:hint="default"/>
        <w:b w:val="0"/>
        <w:sz w:val="24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Theme="minorEastAsia" w:hAnsiTheme="minorHAnsi" w:cstheme="minorBidi" w:hint="default"/>
        <w:b w:val="0"/>
        <w:sz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eastAsiaTheme="minorEastAsia" w:hAnsiTheme="minorHAnsi" w:cstheme="minorBidi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eastAsiaTheme="minorEastAsia" w:hAnsiTheme="minorHAnsi" w:cstheme="minorBidi" w:hint="default"/>
        <w:b w:val="0"/>
        <w:sz w:val="24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inorHAnsi" w:eastAsiaTheme="minorEastAsia" w:hAnsiTheme="minorHAnsi" w:cstheme="minorBidi" w:hint="default"/>
        <w:b w:val="0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eastAsiaTheme="minorEastAsia" w:hAnsiTheme="minorHAnsi" w:cstheme="minorBidi" w:hint="default"/>
        <w:b w:val="0"/>
        <w:sz w:val="24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eastAsiaTheme="minorEastAsia" w:hAnsiTheme="minorHAnsi" w:cstheme="minorBidi" w:hint="default"/>
        <w:b w:val="0"/>
        <w:sz w:val="24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inorHAnsi" w:eastAsiaTheme="minorEastAsia" w:hAnsiTheme="minorHAnsi" w:cstheme="minorBidi" w:hint="default"/>
        <w:b w:val="0"/>
        <w:sz w:val="24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eastAsiaTheme="minorEastAsia" w:hAnsiTheme="minorHAnsi" w:cstheme="minorBidi" w:hint="default"/>
        <w:b w:val="0"/>
        <w:sz w:val="24"/>
      </w:rPr>
    </w:lvl>
  </w:abstractNum>
  <w:abstractNum w:abstractNumId="2" w15:restartNumberingAfterBreak="0">
    <w:nsid w:val="0CBB1580"/>
    <w:multiLevelType w:val="multilevel"/>
    <w:tmpl w:val="088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D461E"/>
    <w:multiLevelType w:val="hybridMultilevel"/>
    <w:tmpl w:val="6B2CD1C6"/>
    <w:lvl w:ilvl="0" w:tplc="D28E086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62B70"/>
    <w:multiLevelType w:val="multilevel"/>
    <w:tmpl w:val="675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716C"/>
    <w:multiLevelType w:val="multilevel"/>
    <w:tmpl w:val="028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834A9"/>
    <w:multiLevelType w:val="hybridMultilevel"/>
    <w:tmpl w:val="82384126"/>
    <w:lvl w:ilvl="0" w:tplc="C5721E5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E06FF"/>
    <w:multiLevelType w:val="multilevel"/>
    <w:tmpl w:val="348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31D2F"/>
    <w:multiLevelType w:val="multilevel"/>
    <w:tmpl w:val="7FE86CF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46DA5766"/>
    <w:multiLevelType w:val="multilevel"/>
    <w:tmpl w:val="363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C201E"/>
    <w:multiLevelType w:val="multilevel"/>
    <w:tmpl w:val="9562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26066"/>
    <w:multiLevelType w:val="hybridMultilevel"/>
    <w:tmpl w:val="68E81D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93265"/>
    <w:multiLevelType w:val="multilevel"/>
    <w:tmpl w:val="2CC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228ED"/>
    <w:multiLevelType w:val="multilevel"/>
    <w:tmpl w:val="764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D4D44"/>
    <w:multiLevelType w:val="multilevel"/>
    <w:tmpl w:val="E1E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3564B"/>
    <w:multiLevelType w:val="multilevel"/>
    <w:tmpl w:val="9D4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5"/>
  </w:num>
  <w:num w:numId="5">
    <w:abstractNumId w:val="9"/>
  </w:num>
  <w:num w:numId="6">
    <w:abstractNumId w:val="14"/>
  </w:num>
  <w:num w:numId="7">
    <w:abstractNumId w:val="4"/>
  </w:num>
  <w:num w:numId="8">
    <w:abstractNumId w:val="11"/>
  </w:num>
  <w:num w:numId="9">
    <w:abstractNumId w:val="13"/>
  </w:num>
  <w:num w:numId="10">
    <w:abstractNumId w:val="5"/>
  </w:num>
  <w:num w:numId="11">
    <w:abstractNumId w:val="0"/>
  </w:num>
  <w:num w:numId="12">
    <w:abstractNumId w:val="10"/>
  </w:num>
  <w:num w:numId="13">
    <w:abstractNumId w:val="7"/>
  </w:num>
  <w:num w:numId="14">
    <w:abstractNumId w:val="12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8DD"/>
    <w:rsid w:val="000041C4"/>
    <w:rsid w:val="00014069"/>
    <w:rsid w:val="0001510C"/>
    <w:rsid w:val="00020480"/>
    <w:rsid w:val="0002482E"/>
    <w:rsid w:val="0002497A"/>
    <w:rsid w:val="00042876"/>
    <w:rsid w:val="00044169"/>
    <w:rsid w:val="00050324"/>
    <w:rsid w:val="00062B24"/>
    <w:rsid w:val="00064833"/>
    <w:rsid w:val="0007002F"/>
    <w:rsid w:val="000A0150"/>
    <w:rsid w:val="000A737E"/>
    <w:rsid w:val="000D0154"/>
    <w:rsid w:val="000D0471"/>
    <w:rsid w:val="000E21F1"/>
    <w:rsid w:val="000E63C9"/>
    <w:rsid w:val="000F149A"/>
    <w:rsid w:val="00111B12"/>
    <w:rsid w:val="001150BF"/>
    <w:rsid w:val="00120BAD"/>
    <w:rsid w:val="00130E9D"/>
    <w:rsid w:val="00131094"/>
    <w:rsid w:val="00133463"/>
    <w:rsid w:val="00140C8D"/>
    <w:rsid w:val="001411F5"/>
    <w:rsid w:val="00150A6D"/>
    <w:rsid w:val="001541BF"/>
    <w:rsid w:val="00162F34"/>
    <w:rsid w:val="00166381"/>
    <w:rsid w:val="00171E9A"/>
    <w:rsid w:val="00185B35"/>
    <w:rsid w:val="001950C8"/>
    <w:rsid w:val="001A269D"/>
    <w:rsid w:val="001A4D75"/>
    <w:rsid w:val="001A5654"/>
    <w:rsid w:val="001B2C13"/>
    <w:rsid w:val="001B436E"/>
    <w:rsid w:val="001C78AE"/>
    <w:rsid w:val="001C7E70"/>
    <w:rsid w:val="001E5891"/>
    <w:rsid w:val="001E6820"/>
    <w:rsid w:val="001F2BC8"/>
    <w:rsid w:val="001F5F6B"/>
    <w:rsid w:val="002036E9"/>
    <w:rsid w:val="00216E2B"/>
    <w:rsid w:val="002201CB"/>
    <w:rsid w:val="0022098F"/>
    <w:rsid w:val="0022215A"/>
    <w:rsid w:val="0022434F"/>
    <w:rsid w:val="00232D06"/>
    <w:rsid w:val="0023593A"/>
    <w:rsid w:val="00243EBC"/>
    <w:rsid w:val="00246A35"/>
    <w:rsid w:val="00271ECA"/>
    <w:rsid w:val="00284348"/>
    <w:rsid w:val="00291D49"/>
    <w:rsid w:val="002966C9"/>
    <w:rsid w:val="002C753C"/>
    <w:rsid w:val="002E6495"/>
    <w:rsid w:val="002F51F5"/>
    <w:rsid w:val="00312137"/>
    <w:rsid w:val="00330359"/>
    <w:rsid w:val="0033637C"/>
    <w:rsid w:val="00336FE9"/>
    <w:rsid w:val="0033762F"/>
    <w:rsid w:val="0034029D"/>
    <w:rsid w:val="003416F6"/>
    <w:rsid w:val="003423E6"/>
    <w:rsid w:val="00343DC7"/>
    <w:rsid w:val="00360494"/>
    <w:rsid w:val="00366C7E"/>
    <w:rsid w:val="00367EEA"/>
    <w:rsid w:val="0037400F"/>
    <w:rsid w:val="00384EA3"/>
    <w:rsid w:val="003912D3"/>
    <w:rsid w:val="003A39A1"/>
    <w:rsid w:val="003B1F48"/>
    <w:rsid w:val="003C0EC2"/>
    <w:rsid w:val="003C2191"/>
    <w:rsid w:val="003D3863"/>
    <w:rsid w:val="003F4A2F"/>
    <w:rsid w:val="00407896"/>
    <w:rsid w:val="004110DE"/>
    <w:rsid w:val="00413256"/>
    <w:rsid w:val="00415A5B"/>
    <w:rsid w:val="004264C2"/>
    <w:rsid w:val="0043498E"/>
    <w:rsid w:val="0044085A"/>
    <w:rsid w:val="00450746"/>
    <w:rsid w:val="00451A24"/>
    <w:rsid w:val="00451CA7"/>
    <w:rsid w:val="00455AA0"/>
    <w:rsid w:val="0046191A"/>
    <w:rsid w:val="00461E09"/>
    <w:rsid w:val="00463CDE"/>
    <w:rsid w:val="0048797A"/>
    <w:rsid w:val="0049247B"/>
    <w:rsid w:val="004A4B02"/>
    <w:rsid w:val="004B13CC"/>
    <w:rsid w:val="004B21A5"/>
    <w:rsid w:val="004F0028"/>
    <w:rsid w:val="004F4C86"/>
    <w:rsid w:val="005037F0"/>
    <w:rsid w:val="0051139B"/>
    <w:rsid w:val="00516A86"/>
    <w:rsid w:val="00517BF0"/>
    <w:rsid w:val="005275F6"/>
    <w:rsid w:val="0053247B"/>
    <w:rsid w:val="00532E9D"/>
    <w:rsid w:val="00540D50"/>
    <w:rsid w:val="00556641"/>
    <w:rsid w:val="00566A86"/>
    <w:rsid w:val="00571190"/>
    <w:rsid w:val="00572102"/>
    <w:rsid w:val="00580448"/>
    <w:rsid w:val="005A69D2"/>
    <w:rsid w:val="005C495F"/>
    <w:rsid w:val="005C6745"/>
    <w:rsid w:val="005D7763"/>
    <w:rsid w:val="005E1D61"/>
    <w:rsid w:val="005F1BB0"/>
    <w:rsid w:val="005F7EC9"/>
    <w:rsid w:val="00630545"/>
    <w:rsid w:val="00631AA1"/>
    <w:rsid w:val="00640F5A"/>
    <w:rsid w:val="00656C4D"/>
    <w:rsid w:val="0067702D"/>
    <w:rsid w:val="00692AA6"/>
    <w:rsid w:val="00693EFF"/>
    <w:rsid w:val="006977D0"/>
    <w:rsid w:val="006B66D9"/>
    <w:rsid w:val="006C1D7D"/>
    <w:rsid w:val="006D3C6C"/>
    <w:rsid w:val="006E2366"/>
    <w:rsid w:val="006E5716"/>
    <w:rsid w:val="006E5737"/>
    <w:rsid w:val="0070595F"/>
    <w:rsid w:val="007302B3"/>
    <w:rsid w:val="00730733"/>
    <w:rsid w:val="00730E3A"/>
    <w:rsid w:val="00736AAF"/>
    <w:rsid w:val="0076008B"/>
    <w:rsid w:val="00764798"/>
    <w:rsid w:val="00765B2A"/>
    <w:rsid w:val="0077108C"/>
    <w:rsid w:val="00771906"/>
    <w:rsid w:val="00783A34"/>
    <w:rsid w:val="00785182"/>
    <w:rsid w:val="00795C93"/>
    <w:rsid w:val="007B73CC"/>
    <w:rsid w:val="007C6B52"/>
    <w:rsid w:val="007D16C5"/>
    <w:rsid w:val="007E2B15"/>
    <w:rsid w:val="007F73FB"/>
    <w:rsid w:val="0082381C"/>
    <w:rsid w:val="00825A53"/>
    <w:rsid w:val="00853B71"/>
    <w:rsid w:val="00862FE4"/>
    <w:rsid w:val="0086389A"/>
    <w:rsid w:val="00865676"/>
    <w:rsid w:val="008663C3"/>
    <w:rsid w:val="00874140"/>
    <w:rsid w:val="0087605E"/>
    <w:rsid w:val="00877F16"/>
    <w:rsid w:val="00880A0B"/>
    <w:rsid w:val="008865A3"/>
    <w:rsid w:val="00892AE1"/>
    <w:rsid w:val="00897889"/>
    <w:rsid w:val="008A0CB0"/>
    <w:rsid w:val="008B1FEE"/>
    <w:rsid w:val="008B2DD9"/>
    <w:rsid w:val="008C0E13"/>
    <w:rsid w:val="008C26B2"/>
    <w:rsid w:val="008C5230"/>
    <w:rsid w:val="008D0371"/>
    <w:rsid w:val="008D1D11"/>
    <w:rsid w:val="008F79A6"/>
    <w:rsid w:val="00903C32"/>
    <w:rsid w:val="009113B7"/>
    <w:rsid w:val="00915614"/>
    <w:rsid w:val="00916B16"/>
    <w:rsid w:val="009173B9"/>
    <w:rsid w:val="00930B2A"/>
    <w:rsid w:val="0093335D"/>
    <w:rsid w:val="0093613E"/>
    <w:rsid w:val="009411EC"/>
    <w:rsid w:val="00943026"/>
    <w:rsid w:val="00952418"/>
    <w:rsid w:val="00952CAA"/>
    <w:rsid w:val="00960CD7"/>
    <w:rsid w:val="00966B81"/>
    <w:rsid w:val="00980033"/>
    <w:rsid w:val="009834E4"/>
    <w:rsid w:val="009A1CEA"/>
    <w:rsid w:val="009B5AEA"/>
    <w:rsid w:val="009C1896"/>
    <w:rsid w:val="009C7720"/>
    <w:rsid w:val="009D1AAF"/>
    <w:rsid w:val="009E129A"/>
    <w:rsid w:val="00A23AFA"/>
    <w:rsid w:val="00A31B3E"/>
    <w:rsid w:val="00A35AA8"/>
    <w:rsid w:val="00A470CD"/>
    <w:rsid w:val="00A532F3"/>
    <w:rsid w:val="00A8489E"/>
    <w:rsid w:val="00AB02A7"/>
    <w:rsid w:val="00AB0F69"/>
    <w:rsid w:val="00AB51C1"/>
    <w:rsid w:val="00AC0915"/>
    <w:rsid w:val="00AC29F3"/>
    <w:rsid w:val="00AD2387"/>
    <w:rsid w:val="00AE0A3E"/>
    <w:rsid w:val="00AE3319"/>
    <w:rsid w:val="00AE6C00"/>
    <w:rsid w:val="00B074E9"/>
    <w:rsid w:val="00B10451"/>
    <w:rsid w:val="00B142B5"/>
    <w:rsid w:val="00B14F70"/>
    <w:rsid w:val="00B231E5"/>
    <w:rsid w:val="00B24667"/>
    <w:rsid w:val="00B259E7"/>
    <w:rsid w:val="00B5035C"/>
    <w:rsid w:val="00B71F36"/>
    <w:rsid w:val="00BA15E3"/>
    <w:rsid w:val="00BA51FA"/>
    <w:rsid w:val="00BC2084"/>
    <w:rsid w:val="00BD1D79"/>
    <w:rsid w:val="00C02B87"/>
    <w:rsid w:val="00C076E0"/>
    <w:rsid w:val="00C33F6F"/>
    <w:rsid w:val="00C4086D"/>
    <w:rsid w:val="00C55F4C"/>
    <w:rsid w:val="00C652CF"/>
    <w:rsid w:val="00C7036B"/>
    <w:rsid w:val="00C818F7"/>
    <w:rsid w:val="00CA1896"/>
    <w:rsid w:val="00CB3FC7"/>
    <w:rsid w:val="00CB5B28"/>
    <w:rsid w:val="00CC0889"/>
    <w:rsid w:val="00CC65E0"/>
    <w:rsid w:val="00CF5371"/>
    <w:rsid w:val="00D02137"/>
    <w:rsid w:val="00D0219C"/>
    <w:rsid w:val="00D0323A"/>
    <w:rsid w:val="00D03374"/>
    <w:rsid w:val="00D0559F"/>
    <w:rsid w:val="00D077E9"/>
    <w:rsid w:val="00D135BF"/>
    <w:rsid w:val="00D14BA3"/>
    <w:rsid w:val="00D22453"/>
    <w:rsid w:val="00D42CB7"/>
    <w:rsid w:val="00D5113F"/>
    <w:rsid w:val="00D5413D"/>
    <w:rsid w:val="00D55143"/>
    <w:rsid w:val="00D570A9"/>
    <w:rsid w:val="00D6053A"/>
    <w:rsid w:val="00D61B93"/>
    <w:rsid w:val="00D70D02"/>
    <w:rsid w:val="00D770C7"/>
    <w:rsid w:val="00D86945"/>
    <w:rsid w:val="00D90290"/>
    <w:rsid w:val="00D95CA6"/>
    <w:rsid w:val="00DA5FAE"/>
    <w:rsid w:val="00DC1F88"/>
    <w:rsid w:val="00DC60D3"/>
    <w:rsid w:val="00DD152F"/>
    <w:rsid w:val="00DD3FF6"/>
    <w:rsid w:val="00DD768A"/>
    <w:rsid w:val="00DE213F"/>
    <w:rsid w:val="00DE58DD"/>
    <w:rsid w:val="00DF027C"/>
    <w:rsid w:val="00E00629"/>
    <w:rsid w:val="00E00A32"/>
    <w:rsid w:val="00E10A4A"/>
    <w:rsid w:val="00E22ACD"/>
    <w:rsid w:val="00E25A87"/>
    <w:rsid w:val="00E537CA"/>
    <w:rsid w:val="00E55670"/>
    <w:rsid w:val="00E56FDF"/>
    <w:rsid w:val="00E620B0"/>
    <w:rsid w:val="00E6346C"/>
    <w:rsid w:val="00E667FC"/>
    <w:rsid w:val="00E81B40"/>
    <w:rsid w:val="00EC3F14"/>
    <w:rsid w:val="00ED07DC"/>
    <w:rsid w:val="00EF555B"/>
    <w:rsid w:val="00F027BB"/>
    <w:rsid w:val="00F0441A"/>
    <w:rsid w:val="00F11DCF"/>
    <w:rsid w:val="00F162EA"/>
    <w:rsid w:val="00F2175E"/>
    <w:rsid w:val="00F230AC"/>
    <w:rsid w:val="00F354A1"/>
    <w:rsid w:val="00F37935"/>
    <w:rsid w:val="00F514AB"/>
    <w:rsid w:val="00F52D27"/>
    <w:rsid w:val="00F56783"/>
    <w:rsid w:val="00F83527"/>
    <w:rsid w:val="00F9061A"/>
    <w:rsid w:val="00F910C7"/>
    <w:rsid w:val="00FB10F1"/>
    <w:rsid w:val="00FC11B7"/>
    <w:rsid w:val="00FC2F44"/>
    <w:rsid w:val="00FD583F"/>
    <w:rsid w:val="00FD5EA4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D626F5"/>
  <w15:docId w15:val="{A73C7A0D-8B33-4FC3-8DAE-DBA4A619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5"/>
    <w:semiHidden/>
    <w:unhideWhenUsed/>
    <w:qFormat/>
    <w:rsid w:val="008741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har">
    <w:name w:val="Subtítulo Char"/>
    <w:basedOn w:val="Fontepargpadro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har">
    <w:name w:val="Título 1 Char"/>
    <w:basedOn w:val="Fontepargpadro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Cabealho">
    <w:name w:val="header"/>
    <w:basedOn w:val="Normal"/>
    <w:link w:val="CabealhoChar"/>
    <w:uiPriority w:val="8"/>
    <w:unhideWhenUsed/>
    <w:rsid w:val="005037F0"/>
  </w:style>
  <w:style w:type="character" w:customStyle="1" w:styleId="CabealhoChar">
    <w:name w:val="Cabeçalho Char"/>
    <w:basedOn w:val="Fontepargpadro"/>
    <w:link w:val="Cabealho"/>
    <w:uiPriority w:val="8"/>
    <w:rsid w:val="0093335D"/>
  </w:style>
  <w:style w:type="paragraph" w:styleId="Rodap">
    <w:name w:val="footer"/>
    <w:basedOn w:val="Normal"/>
    <w:link w:val="RodapChar"/>
    <w:uiPriority w:val="99"/>
    <w:unhideWhenUsed/>
    <w:rsid w:val="005037F0"/>
  </w:style>
  <w:style w:type="character" w:customStyle="1" w:styleId="RodapChar">
    <w:name w:val="Rodapé Char"/>
    <w:basedOn w:val="Fontepargpadro"/>
    <w:link w:val="Rodap"/>
    <w:uiPriority w:val="99"/>
    <w:rsid w:val="005037F0"/>
    <w:rPr>
      <w:sz w:val="24"/>
      <w:szCs w:val="24"/>
    </w:rPr>
  </w:style>
  <w:style w:type="paragraph" w:customStyle="1" w:styleId="Nome">
    <w:name w:val="No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har">
    <w:name w:val="Título 2 Char"/>
    <w:basedOn w:val="Fontepargpadro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elacomgrade">
    <w:name w:val="Table Grid"/>
    <w:basedOn w:val="Tabe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unhideWhenUsed/>
    <w:rsid w:val="00D86945"/>
    <w:rPr>
      <w:color w:val="808080"/>
    </w:rPr>
  </w:style>
  <w:style w:type="paragraph" w:customStyle="1" w:styleId="Contedo">
    <w:name w:val="Conteúdo"/>
    <w:basedOn w:val="Normal"/>
    <w:link w:val="CaracteresdoContedo"/>
    <w:qFormat/>
    <w:rsid w:val="00DF027C"/>
    <w:rPr>
      <w:b w:val="0"/>
    </w:rPr>
  </w:style>
  <w:style w:type="paragraph" w:customStyle="1" w:styleId="Textodenfase">
    <w:name w:val="Texto de Ênfase"/>
    <w:basedOn w:val="Normal"/>
    <w:link w:val="CaracteredoTextodenfase"/>
    <w:qFormat/>
    <w:rsid w:val="00DF027C"/>
  </w:style>
  <w:style w:type="character" w:customStyle="1" w:styleId="CaracteresdoContedo">
    <w:name w:val="Caracteres do Conteúdo"/>
    <w:basedOn w:val="Fontepargpadro"/>
    <w:link w:val="Conte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eredoTextodenfase">
    <w:name w:val="Caractere do Texto de Ênfase"/>
    <w:basedOn w:val="Fontepargpadro"/>
    <w:link w:val="Textodenfase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argrafodaLista">
    <w:name w:val="List Paragraph"/>
    <w:basedOn w:val="Normal"/>
    <w:uiPriority w:val="34"/>
    <w:unhideWhenUsed/>
    <w:qFormat/>
    <w:rsid w:val="00415A5B"/>
    <w:pPr>
      <w:ind w:left="720"/>
      <w:contextualSpacing/>
    </w:pPr>
  </w:style>
  <w:style w:type="character" w:styleId="Hyperlink">
    <w:name w:val="Hyperlink"/>
    <w:uiPriority w:val="99"/>
    <w:unhideWhenUsed/>
    <w:rsid w:val="006977D0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6E5737"/>
    <w:pPr>
      <w:spacing w:after="200"/>
      <w:jc w:val="both"/>
    </w:pPr>
    <w:rPr>
      <w:rFonts w:ascii="Times New Roman" w:eastAsia="Calibri" w:hAnsi="Times New Roman" w:cs="Times New Roman"/>
      <w:b w:val="0"/>
      <w:color w:val="auto"/>
      <w:sz w:val="24"/>
      <w:szCs w:val="24"/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6E5737"/>
    <w:rPr>
      <w:rFonts w:ascii="Times New Roman" w:eastAsia="Calibri" w:hAnsi="Times New Roman" w:cs="Times New Roman"/>
      <w:lang w:val="x-none"/>
    </w:rPr>
  </w:style>
  <w:style w:type="character" w:customStyle="1" w:styleId="mediacredit">
    <w:name w:val="media__credit"/>
    <w:basedOn w:val="Fontepargpadro"/>
    <w:rsid w:val="00F56783"/>
  </w:style>
  <w:style w:type="paragraph" w:styleId="NormalWeb">
    <w:name w:val="Normal (Web)"/>
    <w:basedOn w:val="Normal"/>
    <w:uiPriority w:val="99"/>
    <w:unhideWhenUsed/>
    <w:rsid w:val="00F56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F56783"/>
    <w:rPr>
      <w:b/>
      <w:bCs/>
    </w:rPr>
  </w:style>
  <w:style w:type="character" w:customStyle="1" w:styleId="Ttulo3Char">
    <w:name w:val="Título 3 Char"/>
    <w:basedOn w:val="Fontepargpadro"/>
    <w:link w:val="Ttulo3"/>
    <w:uiPriority w:val="5"/>
    <w:semiHidden/>
    <w:rsid w:val="00874140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uv3um">
    <w:name w:val="uv3um"/>
    <w:basedOn w:val="Fontepargpadro"/>
    <w:rsid w:val="00455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56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5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04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54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ensuc.com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negociossustentaveis25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ioJose\AppData\Roaming\Microsoft\Modelos\Relat&#243;rio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D8672-2E39-443B-98DE-E942D693F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</Template>
  <TotalTime>20</TotalTime>
  <Pages>1</Pages>
  <Words>153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AntonioJose</dc:creator>
  <cp:keywords/>
  <cp:lastModifiedBy>Usuario</cp:lastModifiedBy>
  <cp:revision>4</cp:revision>
  <cp:lastPrinted>2026-08-31T21:31:00Z</cp:lastPrinted>
  <dcterms:created xsi:type="dcterms:W3CDTF">2026-08-31T21:16:00Z</dcterms:created>
  <dcterms:modified xsi:type="dcterms:W3CDTF">2026-08-31T21:35:00Z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